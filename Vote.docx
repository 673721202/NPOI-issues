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000000" w:rsidRDefault="00C556E8">
      <w:pPr>
        <w:spacing w:line="600" w:lineRule="auto"/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&lt;#</w:t>
      </w:r>
      <w:r>
        <w:rPr>
          <w:rFonts w:hint="eastAsia"/>
          <w:b/>
          <w:sz w:val="28"/>
          <w:szCs w:val="28"/>
        </w:rPr>
        <w:t>会议名称</w:t>
      </w:r>
      <w:r>
        <w:rPr>
          <w:rFonts w:hint="eastAsia"/>
          <w:b/>
          <w:sz w:val="28"/>
          <w:szCs w:val="28"/>
        </w:rPr>
        <w:t>&gt;</w:t>
      </w:r>
    </w:p>
    <w:p w:rsidR="00000000" w:rsidRDefault="00C556E8">
      <w:pPr>
        <w:spacing w:line="600" w:lineRule="auto"/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&lt;#</w:t>
      </w:r>
      <w:r>
        <w:rPr>
          <w:rFonts w:hint="eastAsia"/>
          <w:b/>
          <w:sz w:val="28"/>
          <w:szCs w:val="28"/>
        </w:rPr>
        <w:t>日程</w:t>
      </w:r>
      <w:r>
        <w:rPr>
          <w:rFonts w:hint="eastAsia"/>
          <w:b/>
          <w:sz w:val="28"/>
          <w:szCs w:val="28"/>
        </w:rPr>
        <w:t>名称</w:t>
      </w:r>
      <w:r>
        <w:rPr>
          <w:rFonts w:hint="eastAsia"/>
          <w:b/>
          <w:sz w:val="28"/>
          <w:szCs w:val="28"/>
        </w:rPr>
        <w:t>&gt;</w:t>
      </w:r>
    </w:p>
    <w:p w:rsidR="00000000" w:rsidRDefault="00C556E8">
      <w:pPr>
        <w:spacing w:line="600" w:lineRule="auto"/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表决结果</w:t>
      </w:r>
    </w:p>
    <w:p w:rsidR="00000000" w:rsidRDefault="00C556E8">
      <w:pPr>
        <w:spacing w:line="600" w:lineRule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表决人数：</w:t>
      </w:r>
      <w:r>
        <w:rPr>
          <w:rFonts w:hint="eastAsia"/>
          <w:b/>
          <w:sz w:val="28"/>
          <w:szCs w:val="28"/>
        </w:rPr>
        <w:t xml:space="preserve"> &lt;#</w:t>
      </w:r>
      <w:r>
        <w:rPr>
          <w:rFonts w:hint="eastAsia"/>
          <w:b/>
          <w:sz w:val="28"/>
          <w:szCs w:val="28"/>
        </w:rPr>
        <w:t>应到表决</w:t>
      </w:r>
      <w:r>
        <w:rPr>
          <w:rFonts w:hint="eastAsia"/>
          <w:b/>
          <w:sz w:val="28"/>
          <w:szCs w:val="28"/>
        </w:rPr>
        <w:t>&gt;</w:t>
      </w:r>
    </w:p>
    <w:tbl>
      <w:tblPr>
        <w:tblStyle w:val="a5"/>
        <w:tblW w:w="0" w:type="auto"/>
        <w:tblInd w:w="108" w:type="dxa"/>
        <w:tblLayout w:type="fixed"/>
        <w:tblLook w:val="0000"/>
      </w:tblPr>
      <w:tblGrid>
        <w:gridCol w:w="4500"/>
        <w:gridCol w:w="1260"/>
        <w:gridCol w:w="1260"/>
        <w:gridCol w:w="1260"/>
        <w:gridCol w:w="1260"/>
        <w:gridCol w:w="1260"/>
      </w:tblGrid>
      <w:tr w:rsidR="00000000">
        <w:tc>
          <w:tcPr>
            <w:tcW w:w="4500" w:type="dxa"/>
          </w:tcPr>
          <w:p w:rsidR="00000000" w:rsidRDefault="00C556E8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议题名称</w:t>
            </w:r>
          </w:p>
        </w:tc>
        <w:tc>
          <w:tcPr>
            <w:tcW w:w="1260" w:type="dxa"/>
          </w:tcPr>
          <w:p w:rsidR="00000000" w:rsidRDefault="00C556E8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赞成</w:t>
            </w:r>
          </w:p>
        </w:tc>
        <w:tc>
          <w:tcPr>
            <w:tcW w:w="1260" w:type="dxa"/>
          </w:tcPr>
          <w:p w:rsidR="00000000" w:rsidRDefault="00C556E8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弃权</w:t>
            </w:r>
          </w:p>
        </w:tc>
        <w:tc>
          <w:tcPr>
            <w:tcW w:w="1260" w:type="dxa"/>
          </w:tcPr>
          <w:p w:rsidR="00000000" w:rsidRDefault="00C556E8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反对</w:t>
            </w:r>
          </w:p>
        </w:tc>
        <w:tc>
          <w:tcPr>
            <w:tcW w:w="1260" w:type="dxa"/>
          </w:tcPr>
          <w:p w:rsidR="00000000" w:rsidRDefault="00C556E8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未按</w:t>
            </w:r>
          </w:p>
        </w:tc>
        <w:tc>
          <w:tcPr>
            <w:tcW w:w="1260" w:type="dxa"/>
          </w:tcPr>
          <w:p w:rsidR="00000000" w:rsidRDefault="00C556E8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状态</w:t>
            </w:r>
          </w:p>
        </w:tc>
      </w:tr>
      <w:tr w:rsidR="00000000">
        <w:tc>
          <w:tcPr>
            <w:tcW w:w="4500" w:type="dxa"/>
            <w:vAlign w:val="center"/>
          </w:tcPr>
          <w:p w:rsidR="00000000" w:rsidRDefault="00C556E8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000000" w:rsidRDefault="00C556E8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000000" w:rsidRDefault="00C556E8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000000" w:rsidRDefault="00C556E8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000000" w:rsidRDefault="00C556E8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000000" w:rsidRDefault="00C556E8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</w:tbl>
    <w:p w:rsidR="00C556E8" w:rsidRDefault="00C556E8">
      <w:pPr>
        <w:rPr>
          <w:rFonts w:hint="eastAsia"/>
        </w:rPr>
      </w:pPr>
    </w:p>
    <w:sectPr w:rsidR="00C556E8">
      <w:footerReference w:type="default" r:id="rId6"/>
      <w:pgSz w:w="11906" w:h="16838"/>
      <w:pgMar w:top="1440" w:right="566" w:bottom="1440" w:left="54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56E8" w:rsidRDefault="00C556E8">
      <w:r>
        <w:separator/>
      </w:r>
    </w:p>
  </w:endnote>
  <w:endnote w:type="continuationSeparator" w:id="0">
    <w:p w:rsidR="00C556E8" w:rsidRDefault="00C556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C556E8">
    <w:pPr>
      <w:pStyle w:val="a4"/>
      <w:rPr>
        <w:rFonts w:hint="eastAsia"/>
        <w:sz w:val="28"/>
        <w:szCs w:val="28"/>
      </w:rPr>
    </w:pPr>
    <w:r>
      <w:rPr>
        <w:rFonts w:hint="eastAsia"/>
        <w:sz w:val="28"/>
        <w:szCs w:val="28"/>
      </w:rPr>
      <w:t>打印日期：</w:t>
    </w:r>
    <w:r>
      <w:rPr>
        <w:rFonts w:hint="eastAsia"/>
        <w:sz w:val="28"/>
        <w:szCs w:val="28"/>
      </w:rPr>
      <w:t xml:space="preserve"> 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>TIME \@ "yyyy-MM-dd"</w:instrText>
    </w:r>
    <w:r>
      <w:rPr>
        <w:sz w:val="28"/>
        <w:szCs w:val="28"/>
      </w:rPr>
      <w:instrText xml:space="preserve"> </w:instrText>
    </w:r>
    <w:r>
      <w:rPr>
        <w:sz w:val="28"/>
        <w:szCs w:val="28"/>
      </w:rPr>
      <w:fldChar w:fldCharType="separate"/>
    </w:r>
    <w:r w:rsidR="00426E23">
      <w:rPr>
        <w:noProof/>
        <w:sz w:val="28"/>
        <w:szCs w:val="28"/>
      </w:rPr>
      <w:t>2022-03-10</w:t>
    </w:r>
    <w:r>
      <w:rPr>
        <w:sz w:val="28"/>
        <w:szCs w:val="2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56E8" w:rsidRDefault="00C556E8">
      <w:r>
        <w:separator/>
      </w:r>
    </w:p>
  </w:footnote>
  <w:footnote w:type="continuationSeparator" w:id="0">
    <w:p w:rsidR="00C556E8" w:rsidRDefault="00C556E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62C3C"/>
    <w:rsid w:val="000425C8"/>
    <w:rsid w:val="00172AA3"/>
    <w:rsid w:val="001D12C2"/>
    <w:rsid w:val="0020559B"/>
    <w:rsid w:val="00233076"/>
    <w:rsid w:val="00272C9E"/>
    <w:rsid w:val="002F323B"/>
    <w:rsid w:val="00300D4F"/>
    <w:rsid w:val="00345F62"/>
    <w:rsid w:val="003B7A90"/>
    <w:rsid w:val="00426E23"/>
    <w:rsid w:val="0045555E"/>
    <w:rsid w:val="00462C3C"/>
    <w:rsid w:val="004B5D29"/>
    <w:rsid w:val="00542CB4"/>
    <w:rsid w:val="00586543"/>
    <w:rsid w:val="005C538B"/>
    <w:rsid w:val="005D6FF9"/>
    <w:rsid w:val="005E000B"/>
    <w:rsid w:val="005F112E"/>
    <w:rsid w:val="0064179E"/>
    <w:rsid w:val="00826B74"/>
    <w:rsid w:val="00871572"/>
    <w:rsid w:val="009660FD"/>
    <w:rsid w:val="00994AC8"/>
    <w:rsid w:val="009A16E8"/>
    <w:rsid w:val="009D368C"/>
    <w:rsid w:val="00A636F1"/>
    <w:rsid w:val="00B11F8C"/>
    <w:rsid w:val="00B31615"/>
    <w:rsid w:val="00B3326F"/>
    <w:rsid w:val="00B56FC1"/>
    <w:rsid w:val="00BE0BF9"/>
    <w:rsid w:val="00C556E8"/>
    <w:rsid w:val="00C71343"/>
    <w:rsid w:val="00C90EA7"/>
    <w:rsid w:val="00D27433"/>
    <w:rsid w:val="00D27625"/>
    <w:rsid w:val="00DC5B8E"/>
    <w:rsid w:val="00DF3CF1"/>
    <w:rsid w:val="00E536B7"/>
    <w:rsid w:val="00E7002F"/>
    <w:rsid w:val="00E80859"/>
    <w:rsid w:val="00EB66CB"/>
    <w:rsid w:val="00F460DD"/>
    <w:rsid w:val="00F859DE"/>
    <w:rsid w:val="00FC067E"/>
    <w:rsid w:val="00FC2FB7"/>
    <w:rsid w:val="5A4146E6"/>
    <w:rsid w:val="69DD48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Vote.docx</Template>
  <TotalTime>0</TotalTime>
  <Pages>1</Pages>
  <Words>9</Words>
  <Characters>55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Company>深圳市斯尔顿科技有限公司</Company>
  <LinksUpToDate>false</LinksUpToDate>
  <CharactersWithSpaces>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RichEdit1</dc:title>
  <dc:creator>微软用户</dc:creator>
  <cp:lastModifiedBy>PC</cp:lastModifiedBy>
  <cp:revision>2</cp:revision>
  <dcterms:created xsi:type="dcterms:W3CDTF">2022-03-10T02:35:00Z</dcterms:created>
  <dcterms:modified xsi:type="dcterms:W3CDTF">2022-03-10T02:35:00Z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2052-9.1.0.4867</vt:lpwstr>
  </property>
</Properties>
</file>